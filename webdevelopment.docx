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412" w:rsidRDefault="00816DCE">
      <w:bookmarkStart w:id="0" w:name="_GoBack"/>
      <w:r>
        <w:t>1. Difference Between Frontend, Backend, and Full-Stack Development</w:t>
      </w:r>
    </w:p>
    <w:bookmarkEnd w:id="0"/>
    <w:p w:rsidR="00133412" w:rsidRDefault="00816DCE">
      <w:r>
        <w:t>- Frontend Development: Focuses on the visual and interactive parts of a website that users see and interact with.</w:t>
      </w:r>
    </w:p>
    <w:p w:rsidR="00133412" w:rsidRDefault="00816DCE">
      <w:r>
        <w:t>Example: Designing a login form using HTML, CSS, and JavaScript.</w:t>
      </w:r>
    </w:p>
    <w:p w:rsidR="00133412" w:rsidRDefault="00816DCE">
      <w:r>
        <w:t>- Backend Development: Handles the server-side logic, database interactions, and authentication.</w:t>
      </w:r>
    </w:p>
    <w:p w:rsidR="00133412" w:rsidRDefault="00816DCE">
      <w:r>
        <w:t>Example: Validating login credentials and fetching user data from a database using Node.js and</w:t>
      </w:r>
      <w:r>
        <w:t xml:space="preserve"> MongoDB.</w:t>
      </w:r>
    </w:p>
    <w:p w:rsidR="00133412" w:rsidRDefault="00816DCE">
      <w:r>
        <w:t>- Full-Stack Development: Combines both frontend and backend skills.</w:t>
      </w:r>
    </w:p>
    <w:p w:rsidR="00133412" w:rsidRDefault="00816DCE">
      <w:r>
        <w:t>Example: Building an entire e-commerce site including product pages (frontend) and order processing system (backend).</w:t>
      </w:r>
    </w:p>
    <w:p w:rsidR="00133412" w:rsidRDefault="00133412"/>
    <w:p w:rsidR="00133412" w:rsidRDefault="00816DCE">
      <w:r>
        <w:t>2.Create a simple diagram showing how the client-server mo</w:t>
      </w:r>
      <w:r>
        <w:t>del works in web architecture.</w:t>
      </w:r>
    </w:p>
    <w:p w:rsidR="00133412" w:rsidRDefault="00816DCE">
      <w:r>
        <w:t>[Client (Browser)]</w:t>
      </w:r>
    </w:p>
    <w:p w:rsidR="00133412" w:rsidRDefault="00816DCE">
      <w:r>
        <w:t xml:space="preserve">       |</w:t>
      </w:r>
    </w:p>
    <w:p w:rsidR="00133412" w:rsidRDefault="00816DCE">
      <w:r>
        <w:t xml:space="preserve">       | HTTP Request</w:t>
      </w:r>
    </w:p>
    <w:p w:rsidR="00133412" w:rsidRDefault="00816DCE">
      <w:r>
        <w:t xml:space="preserve">       v</w:t>
      </w:r>
    </w:p>
    <w:p w:rsidR="00133412" w:rsidRDefault="00816DCE">
      <w:r>
        <w:t>[Web Server]</w:t>
      </w:r>
    </w:p>
    <w:p w:rsidR="00133412" w:rsidRDefault="00816DCE">
      <w:r>
        <w:t xml:space="preserve">       |</w:t>
      </w:r>
    </w:p>
    <w:p w:rsidR="00133412" w:rsidRDefault="00816DCE">
      <w:r>
        <w:t xml:space="preserve">       | Processes Request</w:t>
      </w:r>
    </w:p>
    <w:p w:rsidR="00133412" w:rsidRDefault="00816DCE">
      <w:r>
        <w:t xml:space="preserve">       v</w:t>
      </w:r>
    </w:p>
    <w:p w:rsidR="00133412" w:rsidRDefault="00816DCE">
      <w:r>
        <w:t>[Database] &lt;--&gt; [Backend Logic]</w:t>
      </w:r>
    </w:p>
    <w:p w:rsidR="00133412" w:rsidRDefault="00816DCE">
      <w:r>
        <w:t xml:space="preserve">       |</w:t>
      </w:r>
    </w:p>
    <w:p w:rsidR="00133412" w:rsidRDefault="00816DCE">
      <w:r>
        <w:t xml:space="preserve">       | HTTP Response</w:t>
      </w:r>
    </w:p>
    <w:p w:rsidR="00133412" w:rsidRDefault="00816DCE">
      <w:r>
        <w:t xml:space="preserve">       v</w:t>
      </w:r>
    </w:p>
    <w:p w:rsidR="00133412" w:rsidRDefault="00816DCE">
      <w:r>
        <w:t>[Client (Browser)]</w:t>
      </w:r>
    </w:p>
    <w:p w:rsidR="00133412" w:rsidRDefault="00133412"/>
    <w:p w:rsidR="00133412" w:rsidRDefault="00133412"/>
    <w:p w:rsidR="00133412" w:rsidRDefault="00816DCE">
      <w:r>
        <w:t xml:space="preserve">3. Describe </w:t>
      </w:r>
      <w:r>
        <w:t>how a browser requests and displays a web page from a web server.</w:t>
      </w:r>
    </w:p>
    <w:p w:rsidR="00133412" w:rsidRDefault="00816DCE">
      <w:r>
        <w:t>- User enters a URL in the browser.</w:t>
      </w:r>
    </w:p>
    <w:p w:rsidR="00133412" w:rsidRDefault="00816DCE">
      <w:r>
        <w:t>- Browser sends an HTTP request to the web server.</w:t>
      </w:r>
    </w:p>
    <w:p w:rsidR="00133412" w:rsidRDefault="00816DCE">
      <w:r>
        <w:lastRenderedPageBreak/>
        <w:t>- Server processes the request and sends back HTML, CSS, and JS files.</w:t>
      </w:r>
    </w:p>
    <w:p w:rsidR="00133412" w:rsidRDefault="00816DCE">
      <w:r>
        <w:t xml:space="preserve">- Browser receives the response </w:t>
      </w:r>
      <w:r>
        <w:t>and uses its rendering engine to display the page.</w:t>
      </w:r>
    </w:p>
    <w:p w:rsidR="00133412" w:rsidRDefault="00816DCE">
      <w:r>
        <w:t>- Additional resources (images, scripts) are fetched as needed.</w:t>
      </w:r>
    </w:p>
    <w:p w:rsidR="00133412" w:rsidRDefault="00133412"/>
    <w:p w:rsidR="00133412" w:rsidRDefault="00816DCE">
      <w:r>
        <w:t>4. Identify and list the tools required to set up a web development environment. Explain the</w:t>
      </w:r>
    </w:p>
    <w:p w:rsidR="00133412" w:rsidRDefault="00816DCE">
      <w:r>
        <w:t>purpose of each.</w:t>
      </w:r>
    </w:p>
    <w:p w:rsidR="00133412" w:rsidRDefault="00816DCE">
      <w:r>
        <w:t>- VS Code: Code editor for wri</w:t>
      </w:r>
      <w:r>
        <w:t>ting HTML, CSS, JS.</w:t>
      </w:r>
    </w:p>
    <w:p w:rsidR="00133412" w:rsidRDefault="00816DCE">
      <w:r>
        <w:t>- Browser (e.g., Chrome): To preview and test websites.</w:t>
      </w:r>
    </w:p>
    <w:p w:rsidR="00133412" w:rsidRDefault="00816DCE">
      <w:r>
        <w:t>- Node.js: For backend development and running JavaScript outside the browser.</w:t>
      </w:r>
    </w:p>
    <w:p w:rsidR="00133412" w:rsidRDefault="00816DCE">
      <w:r>
        <w:t>- Git: Version control system.</w:t>
      </w:r>
    </w:p>
    <w:p w:rsidR="00133412" w:rsidRDefault="00816DCE">
      <w:r>
        <w:t>- Terminal/Command Prompt: To run commands and scripts.</w:t>
      </w:r>
    </w:p>
    <w:p w:rsidR="00133412" w:rsidRDefault="00816DCE">
      <w:r>
        <w:t xml:space="preserve">- Live Server </w:t>
      </w:r>
      <w:r>
        <w:t>Extension: Auto-refresh browser on file changes.</w:t>
      </w:r>
    </w:p>
    <w:p w:rsidR="00133412" w:rsidRDefault="00133412"/>
    <w:p w:rsidR="00133412" w:rsidRDefault="00816DCE">
      <w:r>
        <w:t>5. What is a Web Server? Examples</w:t>
      </w:r>
    </w:p>
    <w:p w:rsidR="00133412" w:rsidRDefault="00816DCE">
      <w:r>
        <w:t>A web server is software that handles HTTP requests and serves web pages to clients.</w:t>
      </w:r>
    </w:p>
    <w:p w:rsidR="00133412" w:rsidRDefault="00816DCE">
      <w:r>
        <w:t>- Examples:</w:t>
      </w:r>
    </w:p>
    <w:p w:rsidR="00133412" w:rsidRDefault="00816DCE">
      <w:r>
        <w:t>- Apache</w:t>
      </w:r>
    </w:p>
    <w:p w:rsidR="00133412" w:rsidRDefault="00816DCE">
      <w:r>
        <w:t>- Nginx</w:t>
      </w:r>
    </w:p>
    <w:p w:rsidR="00133412" w:rsidRDefault="00816DCE">
      <w:r>
        <w:t>- Microsoft IIS</w:t>
      </w:r>
    </w:p>
    <w:p w:rsidR="00133412" w:rsidRDefault="00816DCE">
      <w:r>
        <w:t>- LiteSpeed</w:t>
      </w:r>
    </w:p>
    <w:p w:rsidR="00133412" w:rsidRDefault="00133412"/>
    <w:p w:rsidR="00133412" w:rsidRDefault="00816DCE">
      <w:r>
        <w:t>6.Define the roles of a front</w:t>
      </w:r>
      <w:r>
        <w:t>end developer, backend developer, and database administrator</w:t>
      </w:r>
    </w:p>
    <w:p w:rsidR="00133412" w:rsidRDefault="00816DCE">
      <w:r>
        <w:t xml:space="preserve">in a project. </w:t>
      </w:r>
    </w:p>
    <w:p w:rsidR="00133412" w:rsidRDefault="00816DCE">
      <w:r>
        <w:t>Roles in a Web Project</w:t>
      </w:r>
    </w:p>
    <w:p w:rsidR="00133412" w:rsidRDefault="00816DCE">
      <w:r>
        <w:t>- Frontend Developer: Designs and builds the user interface.</w:t>
      </w:r>
    </w:p>
    <w:p w:rsidR="00133412" w:rsidRDefault="00816DCE">
      <w:r>
        <w:t>- Backend Developer: Manages server-side logic, APIs, and databases.</w:t>
      </w:r>
    </w:p>
    <w:p w:rsidR="00133412" w:rsidRDefault="00816DCE">
      <w:r>
        <w:t xml:space="preserve">- Database Administrator </w:t>
      </w:r>
      <w:r>
        <w:t>(DBA): Maintains database performance, security, and backups.</w:t>
      </w:r>
    </w:p>
    <w:p w:rsidR="00133412" w:rsidRDefault="00133412"/>
    <w:p w:rsidR="00133412" w:rsidRDefault="00816DCE">
      <w:r>
        <w:t>7. VS Code Setup for HTML, CSS, JS</w:t>
      </w:r>
    </w:p>
    <w:p w:rsidR="00133412" w:rsidRDefault="00816DCE">
      <w:r>
        <w:lastRenderedPageBreak/>
        <w:t>Steps:</w:t>
      </w:r>
    </w:p>
    <w:p w:rsidR="00133412" w:rsidRDefault="00816DCE">
      <w:r>
        <w:t>- Install VS Code from https://code.visualstudio.com.</w:t>
      </w:r>
    </w:p>
    <w:p w:rsidR="00133412" w:rsidRDefault="00816DCE">
      <w:r>
        <w:t>- Install extensions:</w:t>
      </w:r>
    </w:p>
    <w:p w:rsidR="00133412" w:rsidRDefault="00816DCE">
      <w:r>
        <w:t>- Live Server</w:t>
      </w:r>
    </w:p>
    <w:p w:rsidR="00133412" w:rsidRDefault="00816DCE">
      <w:r>
        <w:t>- Prettier</w:t>
      </w:r>
    </w:p>
    <w:p w:rsidR="00133412" w:rsidRDefault="00816DCE">
      <w:r>
        <w:t>- HTML CSS Support</w:t>
      </w:r>
    </w:p>
    <w:p w:rsidR="00133412" w:rsidRDefault="00816DCE">
      <w:r>
        <w:t>- Create a folder and add index</w:t>
      </w:r>
      <w:r>
        <w:t>.html, style.css, and script.js.</w:t>
      </w:r>
    </w:p>
    <w:p w:rsidR="00133412" w:rsidRDefault="00816DCE">
      <w:r>
        <w:t>- Open folder in VS Code and right-click index.html → "Open with Live Server".</w:t>
      </w:r>
    </w:p>
    <w:p w:rsidR="00133412" w:rsidRDefault="00133412"/>
    <w:p w:rsidR="00133412" w:rsidRDefault="00816DCE">
      <w:r>
        <w:rPr>
          <w:noProof/>
        </w:rPr>
        <w:drawing>
          <wp:inline distT="0" distB="0" distL="0" distR="0">
            <wp:extent cx="5943600" cy="285813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133412" w:rsidRDefault="00816DCE">
      <w:r>
        <w:t>8. Static vs Dynamic Websites</w:t>
      </w:r>
    </w:p>
    <w:p w:rsidR="00133412" w:rsidRDefault="00816DCE">
      <w:r>
        <w:t>- Static Website: Fixed content, no server-side processing.</w:t>
      </w:r>
    </w:p>
    <w:p w:rsidR="00133412" w:rsidRDefault="00816DCE">
      <w:r>
        <w:t>Example: Portfolio site built with only HTML and CS</w:t>
      </w:r>
      <w:r>
        <w:t>S.</w:t>
      </w:r>
    </w:p>
    <w:p w:rsidR="00133412" w:rsidRDefault="00816DCE">
      <w:r>
        <w:t>- Dynamic Website: Content changes based on user interaction or data.</w:t>
      </w:r>
    </w:p>
    <w:p w:rsidR="00133412" w:rsidRDefault="00816DCE">
      <w:r>
        <w:t>Example: Facebook, where content updates based on user activity.</w:t>
      </w:r>
    </w:p>
    <w:p w:rsidR="00133412" w:rsidRDefault="00133412"/>
    <w:p w:rsidR="00133412" w:rsidRDefault="00816DCE">
      <w:r>
        <w:t>9. Five Web Browsers and Their Rendering Engines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334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    Browser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 Rendaring Engine</w:t>
            </w:r>
          </w:p>
        </w:tc>
      </w:tr>
      <w:tr w:rsidR="001334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>Google chrome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>Blink</w:t>
            </w:r>
          </w:p>
        </w:tc>
      </w:tr>
      <w:tr w:rsidR="001334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>Mozilla firefox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>Gecko</w:t>
            </w:r>
          </w:p>
        </w:tc>
      </w:tr>
      <w:tr w:rsidR="001334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>Safari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 xml:space="preserve">Web kit </w:t>
            </w:r>
          </w:p>
        </w:tc>
      </w:tr>
      <w:tr w:rsidR="001334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lastRenderedPageBreak/>
              <w:t>Microsoft edge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>Blink</w:t>
            </w:r>
          </w:p>
        </w:tc>
      </w:tr>
      <w:tr w:rsidR="001334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>opera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3412" w:rsidRDefault="00816DCE">
            <w:pPr>
              <w:spacing w:after="0" w:line="240" w:lineRule="auto"/>
            </w:pPr>
            <w:r>
              <w:t>Blink</w:t>
            </w:r>
          </w:p>
        </w:tc>
      </w:tr>
    </w:tbl>
    <w:p w:rsidR="00133412" w:rsidRDefault="00133412"/>
    <w:p w:rsidR="00133412" w:rsidRDefault="00133412"/>
    <w:p w:rsidR="00133412" w:rsidRDefault="00816DCE">
      <w:r>
        <w:t>10. Basic Web Architecture Flow Diagram</w:t>
      </w:r>
    </w:p>
    <w:p w:rsidR="00133412" w:rsidRDefault="00816DCE">
      <w:r>
        <w:t>[Client (Browser)]</w:t>
      </w:r>
    </w:p>
    <w:p w:rsidR="00133412" w:rsidRDefault="00816DCE">
      <w:r>
        <w:t xml:space="preserve">       |</w:t>
      </w:r>
    </w:p>
    <w:p w:rsidR="00133412" w:rsidRDefault="00816DCE">
      <w:r>
        <w:t xml:space="preserve">       | HTTP Request</w:t>
      </w:r>
    </w:p>
    <w:p w:rsidR="00133412" w:rsidRDefault="00816DCE">
      <w:r>
        <w:t xml:space="preserve">       v</w:t>
      </w:r>
    </w:p>
    <w:p w:rsidR="00133412" w:rsidRDefault="00816DCE">
      <w:r>
        <w:t>[Web Server]</w:t>
      </w:r>
    </w:p>
    <w:p w:rsidR="00133412" w:rsidRDefault="00816DCE">
      <w:r>
        <w:t xml:space="preserve">       |</w:t>
      </w:r>
    </w:p>
    <w:p w:rsidR="00133412" w:rsidRDefault="00816DCE">
      <w:r>
        <w:t xml:space="preserve">       | Calls APIs</w:t>
      </w:r>
    </w:p>
    <w:p w:rsidR="00133412" w:rsidRDefault="00816DCE">
      <w:r>
        <w:t xml:space="preserve">       v</w:t>
      </w:r>
    </w:p>
    <w:p w:rsidR="00133412" w:rsidRDefault="00816DCE">
      <w:r>
        <w:t>[Backend Logic]</w:t>
      </w:r>
    </w:p>
    <w:p w:rsidR="00133412" w:rsidRDefault="00816DCE">
      <w:r>
        <w:t xml:space="preserve">       |</w:t>
      </w:r>
    </w:p>
    <w:p w:rsidR="00133412" w:rsidRDefault="00816DCE">
      <w:r>
        <w:t xml:space="preserve">       | Queries</w:t>
      </w:r>
    </w:p>
    <w:p w:rsidR="00133412" w:rsidRDefault="00816DCE">
      <w:r>
        <w:t xml:space="preserve">       v</w:t>
      </w:r>
    </w:p>
    <w:p w:rsidR="00133412" w:rsidRDefault="00816DCE">
      <w:r>
        <w:t>[Database]</w:t>
      </w:r>
    </w:p>
    <w:p w:rsidR="00133412" w:rsidRDefault="00816DCE">
      <w:r>
        <w:t xml:space="preserve">       |</w:t>
      </w:r>
    </w:p>
    <w:p w:rsidR="00133412" w:rsidRDefault="00816DCE">
      <w:r>
        <w:t xml:space="preserve">       | Response</w:t>
      </w:r>
    </w:p>
    <w:p w:rsidR="00133412" w:rsidRDefault="00816DCE">
      <w:r>
        <w:t xml:space="preserve">       v</w:t>
      </w:r>
    </w:p>
    <w:p w:rsidR="00133412" w:rsidRDefault="00816DCE">
      <w:r>
        <w:t>[Client (Browser)]</w:t>
      </w:r>
    </w:p>
    <w:p w:rsidR="00133412" w:rsidRDefault="00133412"/>
    <w:p w:rsidR="00133412" w:rsidRDefault="00133412"/>
    <w:p w:rsidR="00133412" w:rsidRDefault="00133412"/>
    <w:p w:rsidR="00133412" w:rsidRDefault="00133412"/>
    <w:sectPr w:rsidR="0013341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DCE" w:rsidRDefault="00816DCE">
      <w:pPr>
        <w:spacing w:after="0" w:line="240" w:lineRule="auto"/>
      </w:pPr>
      <w:r>
        <w:separator/>
      </w:r>
    </w:p>
  </w:endnote>
  <w:endnote w:type="continuationSeparator" w:id="0">
    <w:p w:rsidR="00816DCE" w:rsidRDefault="0081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DCE" w:rsidRDefault="00816DC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816DCE" w:rsidRDefault="00816D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133412"/>
    <w:rsid w:val="00133412"/>
    <w:rsid w:val="00695228"/>
    <w:rsid w:val="00816DCE"/>
    <w:rsid w:val="00955C99"/>
    <w:rsid w:val="00CC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689D1B-73AF-4EE7-A297-6F017B6B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dc:description/>
  <cp:lastModifiedBy>Microsoft account</cp:lastModifiedBy>
  <cp:revision>2</cp:revision>
  <dcterms:created xsi:type="dcterms:W3CDTF">2025-10-14T04:58:00Z</dcterms:created>
  <dcterms:modified xsi:type="dcterms:W3CDTF">2025-10-14T04:58:00Z</dcterms:modified>
</cp:coreProperties>
</file>